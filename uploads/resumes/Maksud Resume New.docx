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:rsidTr="00007728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:rsidR="00692703" w:rsidRPr="00CF1A49" w:rsidRDefault="006E2B25" w:rsidP="00913946">
            <w:pPr>
              <w:pStyle w:val="Title"/>
            </w:pPr>
            <w:r w:rsidRPr="006E2B25">
              <w:rPr>
                <w:b/>
              </w:rPr>
              <w:t>Maksud</w:t>
            </w:r>
            <w:r w:rsidR="00692703" w:rsidRPr="00CF1A49">
              <w:t xml:space="preserve"> </w:t>
            </w:r>
            <w:r>
              <w:rPr>
                <w:rStyle w:val="IntenseEmphasis"/>
              </w:rPr>
              <w:t>ansari</w:t>
            </w:r>
          </w:p>
          <w:p w:rsidR="00692703" w:rsidRPr="00CF1A49" w:rsidRDefault="006E2B25" w:rsidP="00913946">
            <w:pPr>
              <w:pStyle w:val="ContactInfo"/>
              <w:contextualSpacing w:val="0"/>
            </w:pPr>
            <w:r>
              <w:t xml:space="preserve">H No.13 </w:t>
            </w:r>
            <w:proofErr w:type="spellStart"/>
            <w:r>
              <w:t>Gali</w:t>
            </w:r>
            <w:proofErr w:type="spellEnd"/>
            <w:r>
              <w:t xml:space="preserve"> No.3C </w:t>
            </w:r>
            <w:proofErr w:type="spellStart"/>
            <w:r>
              <w:t>Molarband</w:t>
            </w:r>
            <w:proofErr w:type="spellEnd"/>
            <w:r>
              <w:t xml:space="preserve"> </w:t>
            </w:r>
            <w:proofErr w:type="spellStart"/>
            <w:r>
              <w:t>Extn</w:t>
            </w:r>
            <w:proofErr w:type="spellEnd"/>
            <w:r>
              <w:t xml:space="preserve"> </w:t>
            </w:r>
            <w:proofErr w:type="spellStart"/>
            <w:r>
              <w:t>Badarpur</w:t>
            </w:r>
            <w:proofErr w:type="spellEnd"/>
            <w:r>
              <w:t xml:space="preserve"> New Delhi 110044</w:t>
            </w:r>
            <w:r w:rsidR="00692703" w:rsidRPr="00CF1A49">
              <w:t xml:space="preserve"> </w:t>
            </w:r>
            <w:sdt>
              <w:sdtPr>
                <w:alias w:val="Divider dot:"/>
                <w:tag w:val="Divider dot:"/>
                <w:id w:val="-1459182552"/>
                <w:placeholder>
                  <w:docPart w:val="6C49F6853F284F1F9DBB97755466D215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CF1A49">
                  <w:t>·</w:t>
                </w:r>
              </w:sdtContent>
            </w:sdt>
            <w:r w:rsidR="00692703" w:rsidRPr="00CF1A49">
              <w:t xml:space="preserve"> </w:t>
            </w:r>
            <w:r>
              <w:t>9711793875</w:t>
            </w:r>
          </w:p>
          <w:p w:rsidR="00692703" w:rsidRPr="00CF1A49" w:rsidRDefault="006E2B25" w:rsidP="006E2B25">
            <w:pPr>
              <w:pStyle w:val="ContactInfoEmphasis"/>
              <w:contextualSpacing w:val="0"/>
            </w:pPr>
            <w:r>
              <w:t>Ma7510643@gmail.com</w:t>
            </w:r>
            <w:r w:rsidR="00692703" w:rsidRPr="00CF1A49">
              <w:t xml:space="preserve"> </w:t>
            </w:r>
            <w:sdt>
              <w:sdtPr>
                <w:alias w:val="Divider dot:"/>
                <w:tag w:val="Divider dot:"/>
                <w:id w:val="2000459528"/>
                <w:placeholder>
                  <w:docPart w:val="BAAB7D3EA00040E9ADCF9DB72362026A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CF1A49">
                  <w:t>·</w:t>
                </w:r>
              </w:sdtContent>
            </w:sdt>
            <w:r w:rsidR="00692703" w:rsidRPr="00CF1A49">
              <w:t xml:space="preserve"> </w:t>
            </w:r>
            <w:sdt>
              <w:sdtPr>
                <w:alias w:val="Enter LinkedIn profile:"/>
                <w:tag w:val="Enter LinkedIn profile:"/>
                <w:id w:val="-1332902444"/>
                <w:placeholder>
                  <w:docPart w:val="381C53A267C34B158273E5DAB2D1D6FC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CF1A49">
                  <w:t>LinkedIn Profile</w:t>
                </w:r>
              </w:sdtContent>
            </w:sdt>
            <w:r w:rsidR="00692703" w:rsidRPr="00CF1A49">
              <w:t xml:space="preserve"> </w:t>
            </w:r>
          </w:p>
        </w:tc>
      </w:tr>
      <w:tr w:rsidR="009571D8" w:rsidRPr="00CF1A49" w:rsidTr="00692703">
        <w:tc>
          <w:tcPr>
            <w:tcW w:w="9360" w:type="dxa"/>
            <w:tcMar>
              <w:top w:w="432" w:type="dxa"/>
            </w:tcMar>
          </w:tcPr>
          <w:p w:rsidR="00E11D44" w:rsidRPr="009C433C" w:rsidRDefault="00E11D44" w:rsidP="009C433C">
            <w:pPr>
              <w:numPr>
                <w:ilvl w:val="0"/>
                <w:numId w:val="14"/>
              </w:numPr>
              <w:ind w:left="0"/>
              <w:rPr>
                <w:rFonts w:asciiTheme="majorHAnsi" w:eastAsia="Times New Roman" w:hAnsiTheme="majorHAnsi" w:cs="Arial"/>
                <w:color w:val="auto"/>
                <w:sz w:val="24"/>
                <w:szCs w:val="24"/>
                <w:lang w:val="en-IN" w:eastAsia="en-IN"/>
              </w:rPr>
            </w:pPr>
            <w:r w:rsidRPr="005663C7">
              <w:rPr>
                <w:rFonts w:asciiTheme="majorHAnsi" w:eastAsia="Times New Roman" w:hAnsiTheme="majorHAnsi" w:cs="Arial"/>
                <w:color w:val="auto"/>
                <w:sz w:val="24"/>
                <w:szCs w:val="24"/>
                <w:lang w:val="en-IN" w:eastAsia="en-IN"/>
              </w:rPr>
              <w:t xml:space="preserve">Focused </w:t>
            </w:r>
            <w:proofErr w:type="spellStart"/>
            <w:proofErr w:type="gramStart"/>
            <w:r w:rsidRPr="005663C7">
              <w:rPr>
                <w:rFonts w:asciiTheme="majorHAnsi" w:eastAsia="Times New Roman" w:hAnsiTheme="majorHAnsi" w:cs="Arial"/>
                <w:color w:val="auto"/>
                <w:sz w:val="24"/>
                <w:szCs w:val="24"/>
                <w:lang w:val="en-IN" w:eastAsia="en-IN"/>
              </w:rPr>
              <w:t>B.Tech</w:t>
            </w:r>
            <w:proofErr w:type="spellEnd"/>
            <w:proofErr w:type="gramEnd"/>
            <w:r w:rsidRPr="005663C7">
              <w:rPr>
                <w:rFonts w:asciiTheme="majorHAnsi" w:eastAsia="Times New Roman" w:hAnsiTheme="majorHAnsi" w:cs="Arial"/>
                <w:color w:val="auto"/>
                <w:sz w:val="24"/>
                <w:szCs w:val="24"/>
                <w:lang w:val="en-IN" w:eastAsia="en-IN"/>
              </w:rPr>
              <w:t xml:space="preserve"> AI/ML student skilled in Python, C, OOP, </w:t>
            </w:r>
            <w:r w:rsidR="009C433C">
              <w:rPr>
                <w:rFonts w:asciiTheme="majorHAnsi" w:eastAsia="Times New Roman" w:hAnsiTheme="majorHAnsi" w:cs="Arial"/>
                <w:color w:val="auto"/>
                <w:sz w:val="24"/>
                <w:szCs w:val="24"/>
                <w:lang w:val="en-IN" w:eastAsia="en-IN"/>
              </w:rPr>
              <w:t>Pandas,</w:t>
            </w:r>
            <w:r w:rsidRPr="005663C7">
              <w:rPr>
                <w:rFonts w:asciiTheme="majorHAnsi" w:eastAsia="Times New Roman" w:hAnsiTheme="majorHAnsi" w:cs="Arial"/>
                <w:color w:val="auto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5663C7">
              <w:rPr>
                <w:rFonts w:asciiTheme="majorHAnsi" w:eastAsia="Times New Roman" w:hAnsiTheme="majorHAnsi" w:cs="Arial"/>
                <w:color w:val="auto"/>
                <w:sz w:val="24"/>
                <w:szCs w:val="24"/>
                <w:lang w:val="en-IN" w:eastAsia="en-IN"/>
              </w:rPr>
              <w:t>NumPy</w:t>
            </w:r>
            <w:proofErr w:type="spellEnd"/>
            <w:r w:rsidRPr="005663C7">
              <w:rPr>
                <w:rFonts w:asciiTheme="majorHAnsi" w:eastAsia="Times New Roman" w:hAnsiTheme="majorHAnsi" w:cs="Arial"/>
                <w:color w:val="auto"/>
                <w:sz w:val="24"/>
                <w:szCs w:val="24"/>
                <w:lang w:val="en-IN" w:eastAsia="en-IN"/>
              </w:rPr>
              <w:t xml:space="preserve"> libraries.</w:t>
            </w:r>
            <w:r w:rsidRPr="009C433C">
              <w:rPr>
                <w:rFonts w:asciiTheme="majorHAnsi" w:eastAsia="Times New Roman" w:hAnsiTheme="majorHAnsi" w:cs="Arial"/>
                <w:color w:val="auto"/>
                <w:sz w:val="24"/>
                <w:szCs w:val="24"/>
                <w:lang w:val="en-IN" w:eastAsia="en-IN"/>
              </w:rPr>
              <w:t xml:space="preserve"> </w:t>
            </w:r>
            <w:r w:rsidR="009C433C">
              <w:rPr>
                <w:rFonts w:asciiTheme="majorHAnsi" w:eastAsia="Times New Roman" w:hAnsiTheme="majorHAnsi" w:cs="Arial"/>
                <w:color w:val="auto"/>
                <w:sz w:val="24"/>
                <w:szCs w:val="24"/>
                <w:lang w:val="en-IN" w:eastAsia="en-IN"/>
              </w:rPr>
              <w:t xml:space="preserve">SQL, </w:t>
            </w:r>
            <w:proofErr w:type="spellStart"/>
            <w:r w:rsidR="009C433C">
              <w:rPr>
                <w:rFonts w:asciiTheme="majorHAnsi" w:eastAsia="Times New Roman" w:hAnsiTheme="majorHAnsi" w:cs="Arial"/>
                <w:color w:val="auto"/>
                <w:sz w:val="24"/>
                <w:szCs w:val="24"/>
                <w:lang w:val="en-IN" w:eastAsia="en-IN"/>
              </w:rPr>
              <w:t>PowerBI</w:t>
            </w:r>
            <w:proofErr w:type="spellEnd"/>
            <w:r w:rsidR="009C433C">
              <w:rPr>
                <w:rFonts w:asciiTheme="majorHAnsi" w:eastAsia="Times New Roman" w:hAnsiTheme="majorHAnsi" w:cs="Arial"/>
                <w:color w:val="auto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="009C433C">
              <w:rPr>
                <w:rFonts w:asciiTheme="majorHAnsi" w:eastAsia="Times New Roman" w:hAnsiTheme="majorHAnsi" w:cs="Arial"/>
                <w:color w:val="auto"/>
                <w:sz w:val="24"/>
                <w:szCs w:val="24"/>
                <w:lang w:val="en-IN" w:eastAsia="en-IN"/>
              </w:rPr>
              <w:t>Tablue</w:t>
            </w:r>
            <w:proofErr w:type="spellEnd"/>
            <w:r w:rsidR="009C433C">
              <w:rPr>
                <w:rFonts w:asciiTheme="majorHAnsi" w:eastAsia="Times New Roman" w:hAnsiTheme="majorHAnsi" w:cs="Arial"/>
                <w:color w:val="auto"/>
                <w:sz w:val="24"/>
                <w:szCs w:val="24"/>
                <w:lang w:val="en-IN" w:eastAsia="en-IN"/>
              </w:rPr>
              <w:t xml:space="preserve">. </w:t>
            </w:r>
            <w:proofErr w:type="gramStart"/>
            <w:r w:rsidRPr="009C433C">
              <w:rPr>
                <w:rFonts w:asciiTheme="majorHAnsi" w:eastAsia="Times New Roman" w:hAnsiTheme="majorHAnsi" w:cs="Arial"/>
                <w:color w:val="auto"/>
                <w:sz w:val="24"/>
                <w:szCs w:val="24"/>
                <w:lang w:val="en-IN" w:eastAsia="en-IN"/>
              </w:rPr>
              <w:t>Eager</w:t>
            </w:r>
            <w:proofErr w:type="gramEnd"/>
            <w:r w:rsidRPr="009C433C">
              <w:rPr>
                <w:rFonts w:asciiTheme="majorHAnsi" w:eastAsia="Times New Roman" w:hAnsiTheme="majorHAnsi" w:cs="Arial"/>
                <w:color w:val="auto"/>
                <w:sz w:val="24"/>
                <w:szCs w:val="24"/>
                <w:lang w:val="en-IN" w:eastAsia="en-IN"/>
              </w:rPr>
              <w:t xml:space="preserve"> to apply algorithm design and data manipulation skills to entry-level machine learning roles. Committed to mastering advanced frameworks while delivering efficient data-driven solutions.</w:t>
            </w:r>
          </w:p>
          <w:p w:rsidR="001755A8" w:rsidRPr="00CF1A49" w:rsidRDefault="001755A8" w:rsidP="00913946">
            <w:pPr>
              <w:contextualSpacing w:val="0"/>
            </w:pPr>
          </w:p>
        </w:tc>
      </w:tr>
    </w:tbl>
    <w:p w:rsidR="004E01EB" w:rsidRPr="00CF1A49" w:rsidRDefault="00EA5B25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D5D274A0499F43BE9FC765ABD128582F"/>
          </w:placeholder>
          <w:temporary/>
          <w:showingPlcHdr/>
          <w15:appearance w15:val="hidden"/>
        </w:sdtPr>
        <w:sdtEndPr/>
        <w:sdtContent>
          <w:r w:rsidR="004E01EB" w:rsidRPr="00CF1A49">
            <w:t>Experience</w:t>
          </w:r>
        </w:sdtContent>
      </w:sdt>
    </w:p>
    <w:tbl>
      <w:tblPr>
        <w:tblStyle w:val="TableGrid"/>
        <w:tblW w:w="9950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  <w:gridCol w:w="9291"/>
      </w:tblGrid>
      <w:tr w:rsidR="008457C8" w:rsidRPr="00CF1A49" w:rsidTr="008457C8">
        <w:tc>
          <w:tcPr>
            <w:tcW w:w="9290" w:type="dxa"/>
          </w:tcPr>
          <w:p w:rsidR="008457C8" w:rsidRPr="00AD601C" w:rsidRDefault="008457C8" w:rsidP="008457C8">
            <w:pPr>
              <w:pStyle w:val="Heading3"/>
              <w:contextualSpacing w:val="0"/>
              <w:outlineLvl w:val="2"/>
              <w:rPr>
                <w:rFonts w:asciiTheme="majorHAnsi" w:hAnsiTheme="majorHAnsi"/>
              </w:rPr>
            </w:pPr>
            <w:r w:rsidRPr="00AD601C">
              <w:rPr>
                <w:rStyle w:val="Strong"/>
                <w:rFonts w:asciiTheme="majorHAnsi" w:hAnsiTheme="majorHAnsi" w:cs="Arial"/>
              </w:rPr>
              <w:t>Freelance Digital Marketer</w:t>
            </w:r>
            <w:r w:rsidRPr="00AD601C">
              <w:rPr>
                <w:rFonts w:asciiTheme="majorHAnsi" w:hAnsiTheme="majorHAnsi"/>
              </w:rPr>
              <w:t xml:space="preserve"> (2026)</w:t>
            </w:r>
          </w:p>
          <w:p w:rsidR="008457C8" w:rsidRPr="00AD601C" w:rsidRDefault="008457C8" w:rsidP="008457C8">
            <w:pPr>
              <w:pStyle w:val="Heading2"/>
              <w:contextualSpacing w:val="0"/>
              <w:outlineLvl w:val="1"/>
              <w:rPr>
                <w:rFonts w:asciiTheme="majorHAnsi" w:hAnsiTheme="majorHAnsi"/>
                <w:i/>
              </w:rPr>
            </w:pPr>
            <w:r w:rsidRPr="00AD601C">
              <w:rPr>
                <w:rStyle w:val="Emphasis"/>
                <w:rFonts w:asciiTheme="majorHAnsi" w:hAnsiTheme="majorHAnsi" w:cs="Arial"/>
                <w:i w:val="0"/>
              </w:rPr>
              <w:t>Self-Employed</w:t>
            </w:r>
          </w:p>
          <w:p w:rsidR="00AD601C" w:rsidRPr="00AD601C" w:rsidRDefault="00AD601C" w:rsidP="008457C8">
            <w:pPr>
              <w:contextualSpacing w:val="0"/>
              <w:rPr>
                <w:rFonts w:asciiTheme="majorHAnsi" w:hAnsiTheme="majorHAnsi"/>
              </w:rPr>
            </w:pPr>
            <w:r w:rsidRPr="00AD601C">
              <w:rPr>
                <w:rFonts w:asciiTheme="majorHAnsi" w:hAnsiTheme="majorHAnsi"/>
              </w:rPr>
              <w:t>Managed end-to-end Facebook and Instagram ad campaigns using Meta Ads Manager.</w:t>
            </w:r>
          </w:p>
          <w:p w:rsidR="008457C8" w:rsidRPr="00AD601C" w:rsidRDefault="00AD601C" w:rsidP="008457C8">
            <w:pPr>
              <w:contextualSpacing w:val="0"/>
              <w:rPr>
                <w:rFonts w:asciiTheme="majorHAnsi" w:hAnsiTheme="majorHAnsi"/>
              </w:rPr>
            </w:pPr>
            <w:r w:rsidRPr="00AD601C">
              <w:rPr>
                <w:rFonts w:asciiTheme="majorHAnsi" w:hAnsiTheme="majorHAnsi"/>
              </w:rPr>
              <w:t>Designed target audience demographics and optimized budgets using performance metrics.</w:t>
            </w:r>
            <w:bookmarkStart w:id="0" w:name="_GoBack"/>
            <w:bookmarkEnd w:id="0"/>
          </w:p>
        </w:tc>
        <w:tc>
          <w:tcPr>
            <w:tcW w:w="9290" w:type="dxa"/>
          </w:tcPr>
          <w:p w:rsidR="008457C8" w:rsidRPr="00CF1A49" w:rsidRDefault="008457C8" w:rsidP="008457C8">
            <w:pPr>
              <w:pStyle w:val="Heading3"/>
              <w:outlineLvl w:val="2"/>
            </w:pPr>
          </w:p>
        </w:tc>
      </w:tr>
      <w:tr w:rsidR="008457C8" w:rsidRPr="00CF1A49" w:rsidTr="008457C8">
        <w:trPr>
          <w:trHeight w:val="24"/>
        </w:trPr>
        <w:tc>
          <w:tcPr>
            <w:tcW w:w="9290" w:type="dxa"/>
          </w:tcPr>
          <w:p w:rsidR="008457C8" w:rsidRDefault="008457C8" w:rsidP="008457C8">
            <w:pPr>
              <w:pStyle w:val="Heading3"/>
              <w:contextualSpacing w:val="0"/>
              <w:outlineLvl w:val="2"/>
            </w:pPr>
          </w:p>
        </w:tc>
        <w:tc>
          <w:tcPr>
            <w:tcW w:w="9290" w:type="dxa"/>
            <w:tcMar>
              <w:top w:w="216" w:type="dxa"/>
            </w:tcMar>
          </w:tcPr>
          <w:p w:rsidR="008457C8" w:rsidRDefault="008457C8" w:rsidP="008457C8"/>
        </w:tc>
      </w:tr>
    </w:tbl>
    <w:sdt>
      <w:sdtPr>
        <w:alias w:val="Education:"/>
        <w:tag w:val="Education:"/>
        <w:id w:val="-1908763273"/>
        <w:placeholder>
          <w:docPart w:val="F7EF7768B4A747E18662AE5CB2B9E9F0"/>
        </w:placeholder>
        <w:temporary/>
        <w:showingPlcHdr/>
        <w15:appearance w15:val="hidden"/>
      </w:sdtPr>
      <w:sdtEndPr/>
      <w:sdtContent>
        <w:p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D0BF1" w:rsidRPr="00CF1A49" w:rsidTr="00532140">
        <w:tc>
          <w:tcPr>
            <w:tcW w:w="9290" w:type="dxa"/>
          </w:tcPr>
          <w:p w:rsidR="001D0BF1" w:rsidRPr="00E11D44" w:rsidRDefault="00626DAF" w:rsidP="001D0BF1">
            <w:pPr>
              <w:pStyle w:val="Heading3"/>
              <w:contextualSpacing w:val="0"/>
              <w:outlineLvl w:val="2"/>
              <w:rPr>
                <w:rFonts w:asciiTheme="majorHAnsi" w:hAnsiTheme="majorHAnsi"/>
              </w:rPr>
            </w:pPr>
            <w:r w:rsidRPr="00E11D44">
              <w:rPr>
                <w:rFonts w:asciiTheme="majorHAnsi" w:hAnsiTheme="majorHAnsi"/>
              </w:rPr>
              <w:t>may</w:t>
            </w:r>
            <w:r w:rsidR="001D0BF1" w:rsidRPr="00E11D44">
              <w:rPr>
                <w:rFonts w:asciiTheme="majorHAnsi" w:hAnsiTheme="majorHAnsi"/>
              </w:rPr>
              <w:t xml:space="preserve"> </w:t>
            </w:r>
            <w:r w:rsidRPr="00E11D44">
              <w:rPr>
                <w:rFonts w:asciiTheme="majorHAnsi" w:hAnsiTheme="majorHAnsi"/>
              </w:rPr>
              <w:t>2024</w:t>
            </w:r>
          </w:p>
          <w:p w:rsidR="001D0BF1" w:rsidRPr="00E11D44" w:rsidRDefault="00626DAF" w:rsidP="001D0BF1">
            <w:pPr>
              <w:pStyle w:val="Heading2"/>
              <w:contextualSpacing w:val="0"/>
              <w:outlineLvl w:val="1"/>
              <w:rPr>
                <w:rFonts w:asciiTheme="majorHAnsi" w:hAnsiTheme="majorHAnsi"/>
              </w:rPr>
            </w:pPr>
            <w:r w:rsidRPr="00E11D44">
              <w:rPr>
                <w:rFonts w:asciiTheme="majorHAnsi" w:hAnsiTheme="majorHAnsi"/>
              </w:rPr>
              <w:t>senior</w:t>
            </w:r>
            <w:r w:rsidR="001D0BF1" w:rsidRPr="00E11D44">
              <w:rPr>
                <w:rFonts w:asciiTheme="majorHAnsi" w:hAnsiTheme="majorHAnsi"/>
              </w:rPr>
              <w:t xml:space="preserve">, </w:t>
            </w:r>
            <w:sdt>
              <w:sdtPr>
                <w:rPr>
                  <w:rStyle w:val="SubtleReference"/>
                  <w:rFonts w:asciiTheme="majorHAnsi" w:hAnsiTheme="majorHAnsi"/>
                </w:rPr>
                <w:alias w:val="Enter school 1:"/>
                <w:tag w:val="Enter school 1:"/>
                <w:id w:val="-1275936649"/>
                <w:placeholder>
                  <w:docPart w:val="3C307387C72D4B2FA51B604C1BC99D23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/>
                  <w:smallCaps w:val="0"/>
                  <w:color w:val="1D824C" w:themeColor="accent1"/>
                </w:rPr>
              </w:sdtEndPr>
              <w:sdtContent>
                <w:r w:rsidR="001D0BF1" w:rsidRPr="00E11D44">
                  <w:rPr>
                    <w:rStyle w:val="SubtleReference"/>
                    <w:rFonts w:asciiTheme="majorHAnsi" w:hAnsiTheme="majorHAnsi"/>
                  </w:rPr>
                  <w:t>School</w:t>
                </w:r>
              </w:sdtContent>
            </w:sdt>
          </w:p>
          <w:p w:rsidR="005663C7" w:rsidRPr="005663C7" w:rsidRDefault="005663C7" w:rsidP="005663C7">
            <w:pPr>
              <w:rPr>
                <w:rFonts w:asciiTheme="majorHAnsi" w:eastAsia="Times New Roman" w:hAnsiTheme="majorHAnsi" w:cs="Arial"/>
                <w:color w:val="auto"/>
                <w:sz w:val="24"/>
                <w:szCs w:val="24"/>
                <w:lang w:val="en-IN" w:eastAsia="en-IN"/>
              </w:rPr>
            </w:pPr>
            <w:r w:rsidRPr="005663C7">
              <w:rPr>
                <w:rFonts w:asciiTheme="majorHAnsi" w:eastAsia="Times New Roman" w:hAnsiTheme="majorHAnsi" w:cs="Arial"/>
                <w:color w:val="auto"/>
                <w:sz w:val="24"/>
                <w:szCs w:val="24"/>
                <w:lang w:val="en-IN" w:eastAsia="en-IN"/>
              </w:rPr>
              <w:t xml:space="preserve">Completed 12th standard with an </w:t>
            </w:r>
            <w:r w:rsidRPr="005663C7">
              <w:rPr>
                <w:rFonts w:asciiTheme="majorHAnsi" w:eastAsia="Times New Roman" w:hAnsiTheme="majorHAnsi" w:cs="Arial"/>
                <w:b/>
                <w:bCs/>
                <w:color w:val="auto"/>
                <w:sz w:val="24"/>
                <w:szCs w:val="24"/>
                <w:lang w:val="en-IN" w:eastAsia="en-IN"/>
              </w:rPr>
              <w:t>8.17 CGPA</w:t>
            </w:r>
            <w:r w:rsidRPr="005663C7">
              <w:rPr>
                <w:rFonts w:asciiTheme="majorHAnsi" w:eastAsia="Times New Roman" w:hAnsiTheme="majorHAnsi" w:cs="Arial"/>
                <w:color w:val="auto"/>
                <w:sz w:val="24"/>
                <w:szCs w:val="24"/>
                <w:lang w:val="en-IN" w:eastAsia="en-IN"/>
              </w:rPr>
              <w:t xml:space="preserve"> (</w:t>
            </w:r>
            <w:r>
              <w:rPr>
                <w:rFonts w:asciiTheme="majorHAnsi" w:eastAsia="Times New Roman" w:hAnsiTheme="majorHAnsi" w:cs="Arial"/>
                <w:color w:val="auto"/>
                <w:sz w:val="24"/>
                <w:szCs w:val="24"/>
                <w:lang w:val="en-IN" w:eastAsia="en-IN"/>
              </w:rPr>
              <w:t>81%</w:t>
            </w:r>
            <w:r w:rsidRPr="005663C7">
              <w:rPr>
                <w:rFonts w:asciiTheme="majorHAnsi" w:eastAsia="Times New Roman" w:hAnsiTheme="majorHAnsi" w:cs="Arial"/>
                <w:color w:val="auto"/>
                <w:sz w:val="24"/>
                <w:szCs w:val="24"/>
                <w:lang w:val="en-IN" w:eastAsia="en-IN"/>
              </w:rPr>
              <w:t>), specializing in Science.</w:t>
            </w:r>
          </w:p>
          <w:p w:rsidR="007538DC" w:rsidRPr="00E11D44" w:rsidRDefault="007538DC" w:rsidP="005216B6">
            <w:pPr>
              <w:contextualSpacing w:val="0"/>
              <w:rPr>
                <w:rFonts w:asciiTheme="majorHAnsi" w:hAnsiTheme="majorHAnsi"/>
              </w:rPr>
            </w:pPr>
          </w:p>
        </w:tc>
      </w:tr>
      <w:tr w:rsidR="00F61DF9" w:rsidRPr="00CF1A49" w:rsidTr="00532140">
        <w:tc>
          <w:tcPr>
            <w:tcW w:w="9290" w:type="dxa"/>
            <w:tcMar>
              <w:top w:w="216" w:type="dxa"/>
            </w:tcMar>
          </w:tcPr>
          <w:p w:rsidR="00F61DF9" w:rsidRPr="00E11D44" w:rsidRDefault="00626DAF" w:rsidP="00F61DF9">
            <w:pPr>
              <w:pStyle w:val="Heading3"/>
              <w:contextualSpacing w:val="0"/>
              <w:outlineLvl w:val="2"/>
              <w:rPr>
                <w:rFonts w:asciiTheme="majorHAnsi" w:hAnsiTheme="majorHAnsi"/>
              </w:rPr>
            </w:pPr>
            <w:r w:rsidRPr="00E11D44">
              <w:rPr>
                <w:rFonts w:asciiTheme="majorHAnsi" w:hAnsiTheme="majorHAnsi"/>
              </w:rPr>
              <w:t>july</w:t>
            </w:r>
            <w:r w:rsidR="00F61DF9" w:rsidRPr="00E11D44">
              <w:rPr>
                <w:rFonts w:asciiTheme="majorHAnsi" w:hAnsiTheme="majorHAnsi"/>
              </w:rPr>
              <w:t xml:space="preserve"> </w:t>
            </w:r>
            <w:r w:rsidRPr="00E11D44">
              <w:rPr>
                <w:rFonts w:asciiTheme="majorHAnsi" w:hAnsiTheme="majorHAnsi"/>
              </w:rPr>
              <w:t>2022</w:t>
            </w:r>
          </w:p>
          <w:p w:rsidR="00F61DF9" w:rsidRPr="00E11D44" w:rsidRDefault="00626DAF" w:rsidP="00F61DF9">
            <w:pPr>
              <w:pStyle w:val="Heading2"/>
              <w:contextualSpacing w:val="0"/>
              <w:outlineLvl w:val="1"/>
              <w:rPr>
                <w:rFonts w:asciiTheme="majorHAnsi" w:hAnsiTheme="majorHAnsi"/>
              </w:rPr>
            </w:pPr>
            <w:r w:rsidRPr="00E11D44">
              <w:rPr>
                <w:rFonts w:asciiTheme="majorHAnsi" w:hAnsiTheme="majorHAnsi"/>
              </w:rPr>
              <w:t>secondary</w:t>
            </w:r>
            <w:r w:rsidR="00F61DF9" w:rsidRPr="00E11D44">
              <w:rPr>
                <w:rFonts w:asciiTheme="majorHAnsi" w:hAnsiTheme="majorHAnsi"/>
              </w:rPr>
              <w:t xml:space="preserve">, </w:t>
            </w:r>
            <w:sdt>
              <w:sdtPr>
                <w:rPr>
                  <w:rStyle w:val="SubtleReference"/>
                  <w:rFonts w:asciiTheme="majorHAnsi" w:hAnsiTheme="majorHAnsi"/>
                </w:rPr>
                <w:alias w:val="Enter school 2:"/>
                <w:tag w:val="Enter school 2:"/>
                <w:id w:val="-1155142193"/>
                <w:placeholder>
                  <w:docPart w:val="4C6A0BB7AB744D4692F3607C019B7421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/>
                  <w:smallCaps w:val="0"/>
                  <w:color w:val="1D824C" w:themeColor="accent1"/>
                </w:rPr>
              </w:sdtEndPr>
              <w:sdtContent>
                <w:r w:rsidR="00F61DF9" w:rsidRPr="00E11D44">
                  <w:rPr>
                    <w:rStyle w:val="SubtleReference"/>
                    <w:rFonts w:asciiTheme="majorHAnsi" w:hAnsiTheme="majorHAnsi"/>
                  </w:rPr>
                  <w:t>School</w:t>
                </w:r>
              </w:sdtContent>
            </w:sdt>
          </w:p>
          <w:p w:rsidR="009C433C" w:rsidRPr="005663C7" w:rsidRDefault="005663C7" w:rsidP="005663C7">
            <w:pPr>
              <w:rPr>
                <w:rFonts w:asciiTheme="majorHAnsi" w:eastAsia="Times New Roman" w:hAnsiTheme="majorHAnsi" w:cs="Arial"/>
                <w:color w:val="auto"/>
                <w:sz w:val="24"/>
                <w:szCs w:val="24"/>
                <w:lang w:val="en-IN" w:eastAsia="en-IN"/>
              </w:rPr>
            </w:pPr>
            <w:r w:rsidRPr="005663C7">
              <w:rPr>
                <w:rFonts w:asciiTheme="majorHAnsi" w:eastAsia="Times New Roman" w:hAnsiTheme="majorHAnsi" w:cs="Arial"/>
                <w:color w:val="auto"/>
                <w:sz w:val="24"/>
                <w:szCs w:val="24"/>
                <w:lang w:val="en-IN" w:eastAsia="en-IN"/>
              </w:rPr>
              <w:t xml:space="preserve">Completed 10th standard securing an </w:t>
            </w:r>
            <w:r w:rsidRPr="005663C7">
              <w:rPr>
                <w:rFonts w:asciiTheme="majorHAnsi" w:eastAsia="Times New Roman" w:hAnsiTheme="majorHAnsi" w:cs="Arial"/>
                <w:b/>
                <w:bCs/>
                <w:color w:val="auto"/>
                <w:sz w:val="24"/>
                <w:szCs w:val="24"/>
                <w:lang w:val="en-IN" w:eastAsia="en-IN"/>
              </w:rPr>
              <w:t>8.53 CGPA</w:t>
            </w:r>
            <w:r w:rsidRPr="005663C7">
              <w:rPr>
                <w:rFonts w:asciiTheme="majorHAnsi" w:eastAsia="Times New Roman" w:hAnsiTheme="majorHAnsi" w:cs="Arial"/>
                <w:color w:val="auto"/>
                <w:sz w:val="24"/>
                <w:szCs w:val="24"/>
                <w:lang w:val="en-IN" w:eastAsia="en-IN"/>
              </w:rPr>
              <w:t>.</w:t>
            </w:r>
          </w:p>
          <w:p w:rsidR="00F61DF9" w:rsidRPr="00E11D44" w:rsidRDefault="00F61DF9" w:rsidP="005216B6">
            <w:pPr>
              <w:rPr>
                <w:rFonts w:asciiTheme="majorHAnsi" w:hAnsiTheme="majorHAnsi"/>
              </w:rPr>
            </w:pPr>
          </w:p>
        </w:tc>
      </w:tr>
    </w:tbl>
    <w:sdt>
      <w:sdtPr>
        <w:alias w:val="Skills:"/>
        <w:tag w:val="Skills:"/>
        <w:id w:val="-1392877668"/>
        <w:placeholder>
          <w:docPart w:val="E593D89B9602467ABD19790C793105A0"/>
        </w:placeholder>
        <w:temporary/>
        <w:showingPlcHdr/>
        <w15:appearance w15:val="hidden"/>
      </w:sdtPr>
      <w:sdtEndPr/>
      <w:sdtContent>
        <w:p w:rsidR="00532140" w:rsidRPr="00CF1A49" w:rsidRDefault="00532140" w:rsidP="00532140">
          <w:pPr>
            <w:pStyle w:val="Heading1"/>
          </w:pPr>
          <w:r w:rsidRPr="00CF1A49"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532140" w:rsidRPr="006E1507" w:rsidTr="00AC20F9">
        <w:tc>
          <w:tcPr>
            <w:tcW w:w="4675" w:type="dxa"/>
          </w:tcPr>
          <w:p w:rsidR="00532140" w:rsidRDefault="00532140" w:rsidP="009C433C">
            <w:pPr>
              <w:pStyle w:val="ListBullet"/>
              <w:contextualSpacing w:val="0"/>
              <w:rPr>
                <w:rFonts w:asciiTheme="majorHAnsi" w:hAnsiTheme="majorHAnsi"/>
              </w:rPr>
            </w:pPr>
            <w:r w:rsidRPr="008457C8">
              <w:rPr>
                <w:rStyle w:val="Strong"/>
                <w:rFonts w:asciiTheme="majorHAnsi" w:hAnsiTheme="majorHAnsi" w:cs="Arial"/>
              </w:rPr>
              <w:t>Python Development:</w:t>
            </w:r>
            <w:r w:rsidRPr="008457C8">
              <w:rPr>
                <w:rFonts w:asciiTheme="majorHAnsi" w:hAnsiTheme="majorHAnsi"/>
              </w:rPr>
              <w:t xml:space="preserve"> Proficient in Python (OOP</w:t>
            </w:r>
            <w:r w:rsidR="009C433C">
              <w:rPr>
                <w:rFonts w:asciiTheme="majorHAnsi" w:hAnsiTheme="majorHAnsi"/>
              </w:rPr>
              <w:t xml:space="preserve">), Pandas, </w:t>
            </w:r>
            <w:proofErr w:type="spellStart"/>
            <w:r w:rsidR="009C433C">
              <w:rPr>
                <w:rFonts w:asciiTheme="majorHAnsi" w:hAnsiTheme="majorHAnsi"/>
              </w:rPr>
              <w:t>Numpy</w:t>
            </w:r>
            <w:proofErr w:type="spellEnd"/>
            <w:r w:rsidR="009C433C">
              <w:rPr>
                <w:rFonts w:asciiTheme="majorHAnsi" w:hAnsiTheme="majorHAnsi"/>
              </w:rPr>
              <w:t>, SQL</w:t>
            </w:r>
            <w:r w:rsidRPr="009C433C">
              <w:rPr>
                <w:rFonts w:asciiTheme="majorHAnsi" w:hAnsiTheme="majorHAnsi"/>
              </w:rPr>
              <w:t>.</w:t>
            </w:r>
          </w:p>
          <w:p w:rsidR="009C433C" w:rsidRPr="009C433C" w:rsidRDefault="009C433C" w:rsidP="009C433C">
            <w:pPr>
              <w:pStyle w:val="ListBullet"/>
              <w:contextualSpacing w:val="0"/>
              <w:rPr>
                <w:rFonts w:asciiTheme="majorHAnsi" w:hAnsiTheme="majorHAnsi"/>
              </w:rPr>
            </w:pPr>
            <w:r>
              <w:rPr>
                <w:rStyle w:val="Strong"/>
                <w:rFonts w:cs="Arial"/>
              </w:rPr>
              <w:t>C++ Development</w:t>
            </w:r>
          </w:p>
          <w:p w:rsidR="00532140" w:rsidRPr="006E1507" w:rsidRDefault="00532140" w:rsidP="00532140">
            <w:pPr>
              <w:pStyle w:val="ListBullet"/>
              <w:contextualSpacing w:val="0"/>
            </w:pPr>
            <w:r w:rsidRPr="008457C8">
              <w:rPr>
                <w:rStyle w:val="Strong"/>
                <w:rFonts w:asciiTheme="majorHAnsi" w:hAnsiTheme="majorHAnsi" w:cs="Arial"/>
              </w:rPr>
              <w:t xml:space="preserve">Digital Marketing: </w:t>
            </w:r>
            <w:r w:rsidRPr="008457C8">
              <w:rPr>
                <w:rFonts w:asciiTheme="majorHAnsi" w:hAnsiTheme="majorHAnsi"/>
              </w:rPr>
              <w:t>Experienced in navigating Meta Ads Manager to set up and optimize targeted ad campaigns.</w:t>
            </w:r>
          </w:p>
        </w:tc>
        <w:tc>
          <w:tcPr>
            <w:tcW w:w="4675" w:type="dxa"/>
            <w:tcMar>
              <w:left w:w="360" w:type="dxa"/>
            </w:tcMar>
          </w:tcPr>
          <w:p w:rsidR="00532140" w:rsidRPr="008457C8" w:rsidRDefault="00532140" w:rsidP="00AC20F9">
            <w:pPr>
              <w:pStyle w:val="ListBullet"/>
              <w:contextualSpacing w:val="0"/>
              <w:rPr>
                <w:rFonts w:asciiTheme="majorHAnsi" w:hAnsiTheme="majorHAnsi"/>
              </w:rPr>
            </w:pPr>
            <w:r w:rsidRPr="008457C8">
              <w:rPr>
                <w:rStyle w:val="Strong"/>
                <w:rFonts w:asciiTheme="majorHAnsi" w:hAnsiTheme="majorHAnsi" w:cs="Arial"/>
              </w:rPr>
              <w:t>C Programming:</w:t>
            </w:r>
            <w:r w:rsidRPr="008457C8">
              <w:rPr>
                <w:rFonts w:asciiTheme="majorHAnsi" w:hAnsiTheme="majorHAnsi"/>
              </w:rPr>
              <w:t xml:space="preserve"> Skilled in foundational C language syntax, algorithm logic, and basic data handling.</w:t>
            </w:r>
          </w:p>
          <w:p w:rsidR="00532140" w:rsidRPr="008457C8" w:rsidRDefault="00532140" w:rsidP="00532140">
            <w:pPr>
              <w:pStyle w:val="ListBullet"/>
              <w:contextualSpacing w:val="0"/>
              <w:rPr>
                <w:rFonts w:asciiTheme="majorHAnsi" w:hAnsiTheme="majorHAnsi"/>
              </w:rPr>
            </w:pPr>
            <w:r w:rsidRPr="008457C8">
              <w:rPr>
                <w:rStyle w:val="Strong"/>
                <w:rFonts w:asciiTheme="majorHAnsi" w:hAnsiTheme="majorHAnsi" w:cs="Arial"/>
              </w:rPr>
              <w:t>Professional Attributes:</w:t>
            </w:r>
            <w:r w:rsidRPr="008457C8">
              <w:rPr>
                <w:rFonts w:asciiTheme="majorHAnsi" w:hAnsiTheme="majorHAnsi"/>
              </w:rPr>
              <w:t xml:space="preserve"> Highly adaptable and organized professional focused on efficient, detail-oriented task execution.</w:t>
            </w:r>
          </w:p>
        </w:tc>
      </w:tr>
    </w:tbl>
    <w:p w:rsidR="00AD782D" w:rsidRPr="00CF1A49" w:rsidRDefault="008457C8" w:rsidP="0062312F">
      <w:pPr>
        <w:pStyle w:val="Heading1"/>
      </w:pPr>
      <w:r>
        <w:t xml:space="preserve">Interests &amp; </w:t>
      </w:r>
      <w:sdt>
        <w:sdtPr>
          <w:alias w:val="Activities:"/>
          <w:tag w:val="Activities:"/>
          <w:id w:val="1223332893"/>
          <w:placeholder>
            <w:docPart w:val="B4994461290643648D316B7837C59BD5"/>
          </w:placeholder>
          <w:temporary/>
          <w:showingPlcHdr/>
          <w15:appearance w15:val="hidden"/>
        </w:sdtPr>
        <w:sdtEndPr/>
        <w:sdtContent>
          <w:r w:rsidR="0062312F" w:rsidRPr="00CF1A49">
            <w:t>Activities</w:t>
          </w:r>
        </w:sdtContent>
      </w:sdt>
    </w:p>
    <w:p w:rsidR="00B51D1B" w:rsidRPr="008457C8" w:rsidRDefault="008457C8" w:rsidP="006E1507">
      <w:pPr>
        <w:rPr>
          <w:rFonts w:asciiTheme="majorHAnsi" w:hAnsiTheme="majorHAnsi"/>
        </w:rPr>
      </w:pPr>
      <w:r w:rsidRPr="008457C8">
        <w:rPr>
          <w:rFonts w:asciiTheme="majorHAnsi" w:hAnsiTheme="majorHAnsi"/>
        </w:rPr>
        <w:t>Actively play and watch cricket and football to cultivate teamwork and strategic thinking, while listening to music for focus and relaxation.</w:t>
      </w:r>
    </w:p>
    <w:p w:rsidR="00AC2D0F" w:rsidRPr="006E1507" w:rsidRDefault="00AC2D0F" w:rsidP="006E1507"/>
    <w:sectPr w:rsidR="00AC2D0F" w:rsidRPr="006E1507" w:rsidSect="00AD601C">
      <w:footerReference w:type="default" r:id="rId7"/>
      <w:headerReference w:type="first" r:id="rId8"/>
      <w:pgSz w:w="12240" w:h="15840" w:code="1"/>
      <w:pgMar w:top="950" w:right="1440" w:bottom="568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5B25" w:rsidRDefault="00EA5B25" w:rsidP="0068194B">
      <w:r>
        <w:separator/>
      </w:r>
    </w:p>
    <w:p w:rsidR="00EA5B25" w:rsidRDefault="00EA5B25"/>
    <w:p w:rsidR="00EA5B25" w:rsidRDefault="00EA5B25"/>
  </w:endnote>
  <w:endnote w:type="continuationSeparator" w:id="0">
    <w:p w:rsidR="00EA5B25" w:rsidRDefault="00EA5B25" w:rsidP="0068194B">
      <w:r>
        <w:continuationSeparator/>
      </w:r>
    </w:p>
    <w:p w:rsidR="00EA5B25" w:rsidRDefault="00EA5B25"/>
    <w:p w:rsidR="00EA5B25" w:rsidRDefault="00EA5B2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C433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5B25" w:rsidRDefault="00EA5B25" w:rsidP="0068194B">
      <w:r>
        <w:separator/>
      </w:r>
    </w:p>
    <w:p w:rsidR="00EA5B25" w:rsidRDefault="00EA5B25"/>
    <w:p w:rsidR="00EA5B25" w:rsidRDefault="00EA5B25"/>
  </w:footnote>
  <w:footnote w:type="continuationSeparator" w:id="0">
    <w:p w:rsidR="00EA5B25" w:rsidRDefault="00EA5B25" w:rsidP="0068194B">
      <w:r>
        <w:continuationSeparator/>
      </w:r>
    </w:p>
    <w:p w:rsidR="00EA5B25" w:rsidRDefault="00EA5B25"/>
    <w:p w:rsidR="00EA5B25" w:rsidRDefault="00EA5B25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D54" w:rsidRPr="004E01EB" w:rsidRDefault="00F476C4" w:rsidP="005A1B10">
    <w:pPr>
      <w:pStyle w:val="Header"/>
    </w:pPr>
    <w:r w:rsidRPr="004E01EB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EDD98AC" wp14:editId="1636F998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271D07E6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" strokecolor="#5a5a5a [2109]" strokeweight="1pt"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2E1B6D8B"/>
    <w:multiLevelType w:val="multilevel"/>
    <w:tmpl w:val="722E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81F4AE8"/>
    <w:multiLevelType w:val="multilevel"/>
    <w:tmpl w:val="CEF0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7E6F450E"/>
    <w:multiLevelType w:val="multilevel"/>
    <w:tmpl w:val="C984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0"/>
  </w:num>
  <w:num w:numId="6">
    <w:abstractNumId w:val="3"/>
  </w:num>
  <w:num w:numId="7">
    <w:abstractNumId w:val="12"/>
  </w:num>
  <w:num w:numId="8">
    <w:abstractNumId w:val="2"/>
  </w:num>
  <w:num w:numId="9">
    <w:abstractNumId w:val="14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1"/>
  </w:num>
  <w:num w:numId="15">
    <w:abstractNumId w:val="13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B25"/>
    <w:rsid w:val="000001EF"/>
    <w:rsid w:val="00007322"/>
    <w:rsid w:val="00007728"/>
    <w:rsid w:val="00024584"/>
    <w:rsid w:val="00024730"/>
    <w:rsid w:val="00055E95"/>
    <w:rsid w:val="0007021F"/>
    <w:rsid w:val="000B2BA5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6DFF"/>
    <w:rsid w:val="00325B57"/>
    <w:rsid w:val="00336056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216B6"/>
    <w:rsid w:val="00532140"/>
    <w:rsid w:val="005663C7"/>
    <w:rsid w:val="00566A35"/>
    <w:rsid w:val="0056701E"/>
    <w:rsid w:val="005740D7"/>
    <w:rsid w:val="005A0F26"/>
    <w:rsid w:val="005A1B10"/>
    <w:rsid w:val="005A6850"/>
    <w:rsid w:val="005B041D"/>
    <w:rsid w:val="005B1B1B"/>
    <w:rsid w:val="005C5932"/>
    <w:rsid w:val="005D3CA7"/>
    <w:rsid w:val="005D4CC1"/>
    <w:rsid w:val="005F4B91"/>
    <w:rsid w:val="005F55D2"/>
    <w:rsid w:val="0062312F"/>
    <w:rsid w:val="00625F2C"/>
    <w:rsid w:val="00626DAF"/>
    <w:rsid w:val="006618E9"/>
    <w:rsid w:val="0068194B"/>
    <w:rsid w:val="00692703"/>
    <w:rsid w:val="006A1962"/>
    <w:rsid w:val="006B5D48"/>
    <w:rsid w:val="006B7D7B"/>
    <w:rsid w:val="006C1A5E"/>
    <w:rsid w:val="006E1507"/>
    <w:rsid w:val="006E2B25"/>
    <w:rsid w:val="00712D8B"/>
    <w:rsid w:val="007273B7"/>
    <w:rsid w:val="00733E0A"/>
    <w:rsid w:val="0074403D"/>
    <w:rsid w:val="00746D44"/>
    <w:rsid w:val="007538DC"/>
    <w:rsid w:val="00757803"/>
    <w:rsid w:val="0079206B"/>
    <w:rsid w:val="00796076"/>
    <w:rsid w:val="007C0566"/>
    <w:rsid w:val="007C606B"/>
    <w:rsid w:val="007E6A61"/>
    <w:rsid w:val="00801140"/>
    <w:rsid w:val="00803404"/>
    <w:rsid w:val="00834955"/>
    <w:rsid w:val="008457C8"/>
    <w:rsid w:val="00855B59"/>
    <w:rsid w:val="00860461"/>
    <w:rsid w:val="0086487C"/>
    <w:rsid w:val="00870B20"/>
    <w:rsid w:val="008829F8"/>
    <w:rsid w:val="00885897"/>
    <w:rsid w:val="008A6538"/>
    <w:rsid w:val="008C7056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33C"/>
    <w:rsid w:val="009C4DFC"/>
    <w:rsid w:val="009D44F8"/>
    <w:rsid w:val="009E3160"/>
    <w:rsid w:val="009F220C"/>
    <w:rsid w:val="009F3B05"/>
    <w:rsid w:val="009F4931"/>
    <w:rsid w:val="00A00715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C2D0F"/>
    <w:rsid w:val="00AD360E"/>
    <w:rsid w:val="00AD40FB"/>
    <w:rsid w:val="00AD601C"/>
    <w:rsid w:val="00AD782D"/>
    <w:rsid w:val="00AE7650"/>
    <w:rsid w:val="00B10EBE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4E51"/>
    <w:rsid w:val="00BD431F"/>
    <w:rsid w:val="00BE423E"/>
    <w:rsid w:val="00BF61AC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243A9"/>
    <w:rsid w:val="00D305E5"/>
    <w:rsid w:val="00D37CD3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1D44"/>
    <w:rsid w:val="00E14498"/>
    <w:rsid w:val="00E2397A"/>
    <w:rsid w:val="00E254DB"/>
    <w:rsid w:val="00E300FC"/>
    <w:rsid w:val="00E30B62"/>
    <w:rsid w:val="00E362DB"/>
    <w:rsid w:val="00E5632B"/>
    <w:rsid w:val="00E70240"/>
    <w:rsid w:val="00E71E6B"/>
    <w:rsid w:val="00E81CC5"/>
    <w:rsid w:val="00E85A87"/>
    <w:rsid w:val="00E85B4A"/>
    <w:rsid w:val="00E9528E"/>
    <w:rsid w:val="00EA5099"/>
    <w:rsid w:val="00EA5B25"/>
    <w:rsid w:val="00EC1351"/>
    <w:rsid w:val="00EC4CBF"/>
    <w:rsid w:val="00EE2CA8"/>
    <w:rsid w:val="00EF17E8"/>
    <w:rsid w:val="00EF51D9"/>
    <w:rsid w:val="00F130DD"/>
    <w:rsid w:val="00F24884"/>
    <w:rsid w:val="00F264F9"/>
    <w:rsid w:val="00F476C4"/>
    <w:rsid w:val="00F61DF9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84F8B1"/>
  <w15:chartTrackingRefBased/>
  <w15:docId w15:val="{81B36CA5-38EA-4FD8-A4DF-778A5E8C2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customStyle="1" w:styleId="t286pc">
    <w:name w:val="t286pc"/>
    <w:basedOn w:val="DefaultParagraphFont"/>
    <w:rsid w:val="00E11D44"/>
  </w:style>
  <w:style w:type="character" w:styleId="Strong">
    <w:name w:val="Strong"/>
    <w:basedOn w:val="DefaultParagraphFont"/>
    <w:uiPriority w:val="22"/>
    <w:qFormat/>
    <w:rsid w:val="005663C7"/>
    <w:rPr>
      <w:b/>
      <w:bCs/>
    </w:rPr>
  </w:style>
  <w:style w:type="character" w:styleId="Emphasis">
    <w:name w:val="Emphasis"/>
    <w:basedOn w:val="DefaultParagraphFont"/>
    <w:uiPriority w:val="20"/>
    <w:qFormat/>
    <w:rsid w:val="008457C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9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5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C49F6853F284F1F9DBB97755466D2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37FBB2-9DF9-4701-AA2E-F33A829F1346}"/>
      </w:docPartPr>
      <w:docPartBody>
        <w:p w:rsidR="00465D00" w:rsidRDefault="00C32497">
          <w:pPr>
            <w:pStyle w:val="6C49F6853F284F1F9DBB97755466D215"/>
          </w:pPr>
          <w:r w:rsidRPr="00CF1A49">
            <w:t>·</w:t>
          </w:r>
        </w:p>
      </w:docPartBody>
    </w:docPart>
    <w:docPart>
      <w:docPartPr>
        <w:name w:val="BAAB7D3EA00040E9ADCF9DB7236202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0BE3EB-26D0-4E64-81F2-89DC7FBF034C}"/>
      </w:docPartPr>
      <w:docPartBody>
        <w:p w:rsidR="00465D00" w:rsidRDefault="00C32497">
          <w:pPr>
            <w:pStyle w:val="BAAB7D3EA00040E9ADCF9DB72362026A"/>
          </w:pPr>
          <w:r w:rsidRPr="00CF1A49">
            <w:t>·</w:t>
          </w:r>
        </w:p>
      </w:docPartBody>
    </w:docPart>
    <w:docPart>
      <w:docPartPr>
        <w:name w:val="381C53A267C34B158273E5DAB2D1D6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D382FF-6553-4487-A300-759491229AEB}"/>
      </w:docPartPr>
      <w:docPartBody>
        <w:p w:rsidR="00465D00" w:rsidRDefault="00C32497">
          <w:pPr>
            <w:pStyle w:val="381C53A267C34B158273E5DAB2D1D6FC"/>
          </w:pPr>
          <w:r w:rsidRPr="00CF1A49">
            <w:t>LinkedIn Profile</w:t>
          </w:r>
        </w:p>
      </w:docPartBody>
    </w:docPart>
    <w:docPart>
      <w:docPartPr>
        <w:name w:val="D5D274A0499F43BE9FC765ABD12858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173B13-7EB2-4F19-A691-DACD1A0EC921}"/>
      </w:docPartPr>
      <w:docPartBody>
        <w:p w:rsidR="00465D00" w:rsidRDefault="00C32497">
          <w:pPr>
            <w:pStyle w:val="D5D274A0499F43BE9FC765ABD128582F"/>
          </w:pPr>
          <w:r w:rsidRPr="00CF1A49">
            <w:t>Experience</w:t>
          </w:r>
        </w:p>
      </w:docPartBody>
    </w:docPart>
    <w:docPart>
      <w:docPartPr>
        <w:name w:val="F7EF7768B4A747E18662AE5CB2B9E9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84361E-11CF-4196-992F-5C3FE9767FCE}"/>
      </w:docPartPr>
      <w:docPartBody>
        <w:p w:rsidR="00465D00" w:rsidRDefault="00C32497">
          <w:pPr>
            <w:pStyle w:val="F7EF7768B4A747E18662AE5CB2B9E9F0"/>
          </w:pPr>
          <w:r w:rsidRPr="00CF1A49">
            <w:t>Education</w:t>
          </w:r>
        </w:p>
      </w:docPartBody>
    </w:docPart>
    <w:docPart>
      <w:docPartPr>
        <w:name w:val="3C307387C72D4B2FA51B604C1BC99D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C6888E-F6C6-4BD3-9A1C-71D28C994010}"/>
      </w:docPartPr>
      <w:docPartBody>
        <w:p w:rsidR="00465D00" w:rsidRDefault="00C32497">
          <w:pPr>
            <w:pStyle w:val="3C307387C72D4B2FA51B604C1BC99D23"/>
          </w:pPr>
          <w:r w:rsidRPr="00CF1A49">
            <w:rPr>
              <w:rStyle w:val="SubtleReference"/>
            </w:rPr>
            <w:t>School</w:t>
          </w:r>
        </w:p>
      </w:docPartBody>
    </w:docPart>
    <w:docPart>
      <w:docPartPr>
        <w:name w:val="4C6A0BB7AB744D4692F3607C019B74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4FECB3-0BF1-4C36-AF53-FCAD4ED4B606}"/>
      </w:docPartPr>
      <w:docPartBody>
        <w:p w:rsidR="00465D00" w:rsidRDefault="00C32497">
          <w:pPr>
            <w:pStyle w:val="4C6A0BB7AB744D4692F3607C019B7421"/>
          </w:pPr>
          <w:r w:rsidRPr="00CF1A49">
            <w:rPr>
              <w:rStyle w:val="SubtleReference"/>
            </w:rPr>
            <w:t>School</w:t>
          </w:r>
        </w:p>
      </w:docPartBody>
    </w:docPart>
    <w:docPart>
      <w:docPartPr>
        <w:name w:val="B4994461290643648D316B7837C59B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C04F64-9D32-4251-8AB9-1C9973121782}"/>
      </w:docPartPr>
      <w:docPartBody>
        <w:p w:rsidR="00465D00" w:rsidRDefault="00C32497">
          <w:pPr>
            <w:pStyle w:val="B4994461290643648D316B7837C59BD5"/>
          </w:pPr>
          <w:r w:rsidRPr="00CF1A49">
            <w:t>Activities</w:t>
          </w:r>
        </w:p>
      </w:docPartBody>
    </w:docPart>
    <w:docPart>
      <w:docPartPr>
        <w:name w:val="E593D89B9602467ABD19790C793105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FCAFC1-5753-4A74-8C21-8E8BA3FCAAAE}"/>
      </w:docPartPr>
      <w:docPartBody>
        <w:p w:rsidR="00465D00" w:rsidRDefault="00EE6A8E" w:rsidP="00EE6A8E">
          <w:pPr>
            <w:pStyle w:val="E593D89B9602467ABD19790C793105A0"/>
          </w:pPr>
          <w:r w:rsidRPr="00CF1A49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A8E"/>
    <w:rsid w:val="00066C41"/>
    <w:rsid w:val="00465D00"/>
    <w:rsid w:val="00607FDC"/>
    <w:rsid w:val="00C32497"/>
    <w:rsid w:val="00EE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1C7FB1762784F78ABF7A27B3273DE65">
    <w:name w:val="B1C7FB1762784F78ABF7A27B3273DE65"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3A18E5898116483AA4FAA693EC63B246">
    <w:name w:val="3A18E5898116483AA4FAA693EC63B246"/>
  </w:style>
  <w:style w:type="paragraph" w:customStyle="1" w:styleId="A6C9BFD19A994CFA90FBE0EA6C874623">
    <w:name w:val="A6C9BFD19A994CFA90FBE0EA6C874623"/>
  </w:style>
  <w:style w:type="paragraph" w:customStyle="1" w:styleId="6C49F6853F284F1F9DBB97755466D215">
    <w:name w:val="6C49F6853F284F1F9DBB97755466D215"/>
  </w:style>
  <w:style w:type="paragraph" w:customStyle="1" w:styleId="B3EF5D5BBA634C4D99A36F79EA5FAB4C">
    <w:name w:val="B3EF5D5BBA634C4D99A36F79EA5FAB4C"/>
  </w:style>
  <w:style w:type="paragraph" w:customStyle="1" w:styleId="F89718D616044A2098E13624BCC38237">
    <w:name w:val="F89718D616044A2098E13624BCC38237"/>
  </w:style>
  <w:style w:type="paragraph" w:customStyle="1" w:styleId="BAAB7D3EA00040E9ADCF9DB72362026A">
    <w:name w:val="BAAB7D3EA00040E9ADCF9DB72362026A"/>
  </w:style>
  <w:style w:type="paragraph" w:customStyle="1" w:styleId="381C53A267C34B158273E5DAB2D1D6FC">
    <w:name w:val="381C53A267C34B158273E5DAB2D1D6FC"/>
  </w:style>
  <w:style w:type="paragraph" w:customStyle="1" w:styleId="5CBCE958E8984EDF90FD0453DC9E8934">
    <w:name w:val="5CBCE958E8984EDF90FD0453DC9E8934"/>
  </w:style>
  <w:style w:type="paragraph" w:customStyle="1" w:styleId="D28A4562B26640509E100C510C2ECA31">
    <w:name w:val="D28A4562B26640509E100C510C2ECA31"/>
  </w:style>
  <w:style w:type="paragraph" w:customStyle="1" w:styleId="72FD0A7B209E442FB83F5CAFD84AEF38">
    <w:name w:val="72FD0A7B209E442FB83F5CAFD84AEF38"/>
  </w:style>
  <w:style w:type="paragraph" w:customStyle="1" w:styleId="D5D274A0499F43BE9FC765ABD128582F">
    <w:name w:val="D5D274A0499F43BE9FC765ABD128582F"/>
  </w:style>
  <w:style w:type="paragraph" w:customStyle="1" w:styleId="2A5129BB7D894E63933446CBFA2AF8E2">
    <w:name w:val="2A5129BB7D894E63933446CBFA2AF8E2"/>
  </w:style>
  <w:style w:type="paragraph" w:customStyle="1" w:styleId="13CBA7986F7F40E9B93DA98F36B89311">
    <w:name w:val="13CBA7986F7F40E9B93DA98F36B89311"/>
  </w:style>
  <w:style w:type="paragraph" w:customStyle="1" w:styleId="F1871F5BD97F492F8DA360FBEA84111C">
    <w:name w:val="F1871F5BD97F492F8DA360FBEA84111C"/>
  </w:style>
  <w:style w:type="character" w:styleId="SubtleReference">
    <w:name w:val="Subtle Reference"/>
    <w:basedOn w:val="DefaultParagraphFont"/>
    <w:uiPriority w:val="10"/>
    <w:qFormat/>
    <w:rsid w:val="00EE6A8E"/>
    <w:rPr>
      <w:b/>
      <w:caps w:val="0"/>
      <w:smallCaps/>
      <w:color w:val="595959" w:themeColor="text1" w:themeTint="A6"/>
    </w:rPr>
  </w:style>
  <w:style w:type="paragraph" w:customStyle="1" w:styleId="B6A85AAF90C644E0B35D67ABD440CEF5">
    <w:name w:val="B6A85AAF90C644E0B35D67ABD440CEF5"/>
  </w:style>
  <w:style w:type="paragraph" w:customStyle="1" w:styleId="B697B8C04DBB499C82EE6FD11CDDB760">
    <w:name w:val="B697B8C04DBB499C82EE6FD11CDDB760"/>
  </w:style>
  <w:style w:type="paragraph" w:customStyle="1" w:styleId="CF7F9AC59C8E417D8532627288F5BA56">
    <w:name w:val="CF7F9AC59C8E417D8532627288F5BA56"/>
  </w:style>
  <w:style w:type="paragraph" w:customStyle="1" w:styleId="4CF6A88419714A4CA09AF4298BF722E6">
    <w:name w:val="4CF6A88419714A4CA09AF4298BF722E6"/>
  </w:style>
  <w:style w:type="paragraph" w:customStyle="1" w:styleId="FBC8C302829D4B9698EFC33844A1EC1A">
    <w:name w:val="FBC8C302829D4B9698EFC33844A1EC1A"/>
  </w:style>
  <w:style w:type="paragraph" w:customStyle="1" w:styleId="303719AA0D55403FA1807DB3D4CDE42A">
    <w:name w:val="303719AA0D55403FA1807DB3D4CDE42A"/>
  </w:style>
  <w:style w:type="paragraph" w:customStyle="1" w:styleId="DD0AB96E913A437E81F1C7FC82C07796">
    <w:name w:val="DD0AB96E913A437E81F1C7FC82C07796"/>
  </w:style>
  <w:style w:type="paragraph" w:customStyle="1" w:styleId="F7EF7768B4A747E18662AE5CB2B9E9F0">
    <w:name w:val="F7EF7768B4A747E18662AE5CB2B9E9F0"/>
  </w:style>
  <w:style w:type="paragraph" w:customStyle="1" w:styleId="ED4516EA4088413CA1861A37E919C9AD">
    <w:name w:val="ED4516EA4088413CA1861A37E919C9AD"/>
  </w:style>
  <w:style w:type="paragraph" w:customStyle="1" w:styleId="9A754A5283504F05A9A09E3B1E450604">
    <w:name w:val="9A754A5283504F05A9A09E3B1E450604"/>
  </w:style>
  <w:style w:type="paragraph" w:customStyle="1" w:styleId="A33F1F7668AA4541842DECABF4084053">
    <w:name w:val="A33F1F7668AA4541842DECABF4084053"/>
  </w:style>
  <w:style w:type="paragraph" w:customStyle="1" w:styleId="3C307387C72D4B2FA51B604C1BC99D23">
    <w:name w:val="3C307387C72D4B2FA51B604C1BC99D23"/>
  </w:style>
  <w:style w:type="paragraph" w:customStyle="1" w:styleId="1728113F9FC54119BFAB8904040C0CD2">
    <w:name w:val="1728113F9FC54119BFAB8904040C0CD2"/>
  </w:style>
  <w:style w:type="paragraph" w:customStyle="1" w:styleId="2EB5295BBDF94DE292BDE5F0BB796094">
    <w:name w:val="2EB5295BBDF94DE292BDE5F0BB796094"/>
  </w:style>
  <w:style w:type="paragraph" w:customStyle="1" w:styleId="4C794E6E5E954B80A2539DE93E5E35DD">
    <w:name w:val="4C794E6E5E954B80A2539DE93E5E35DD"/>
  </w:style>
  <w:style w:type="paragraph" w:customStyle="1" w:styleId="60C44EEBA9994D9BB6175E68E6FD049C">
    <w:name w:val="60C44EEBA9994D9BB6175E68E6FD049C"/>
  </w:style>
  <w:style w:type="paragraph" w:customStyle="1" w:styleId="4C6A0BB7AB744D4692F3607C019B7421">
    <w:name w:val="4C6A0BB7AB744D4692F3607C019B7421"/>
  </w:style>
  <w:style w:type="paragraph" w:customStyle="1" w:styleId="B40D7BF8DEF447F4BF0EDA4F1581BA46">
    <w:name w:val="B40D7BF8DEF447F4BF0EDA4F1581BA46"/>
  </w:style>
  <w:style w:type="paragraph" w:customStyle="1" w:styleId="0F2A0916B4D94A2E85F96B5F01AE2DD6">
    <w:name w:val="0F2A0916B4D94A2E85F96B5F01AE2DD6"/>
  </w:style>
  <w:style w:type="paragraph" w:customStyle="1" w:styleId="7E4544F9EA4C44CA81E55B901E40516B">
    <w:name w:val="7E4544F9EA4C44CA81E55B901E40516B"/>
  </w:style>
  <w:style w:type="paragraph" w:customStyle="1" w:styleId="A56DDE3E7DC64E98B62F3698E9111F90">
    <w:name w:val="A56DDE3E7DC64E98B62F3698E9111F90"/>
  </w:style>
  <w:style w:type="paragraph" w:customStyle="1" w:styleId="120600C4762742029EBB53E48E3D71E1">
    <w:name w:val="120600C4762742029EBB53E48E3D71E1"/>
  </w:style>
  <w:style w:type="paragraph" w:customStyle="1" w:styleId="C27BB6BEA7F649958E513F231DAB34FD">
    <w:name w:val="C27BB6BEA7F649958E513F231DAB34FD"/>
  </w:style>
  <w:style w:type="paragraph" w:customStyle="1" w:styleId="5ACA6CF8A2A04576B13B885104C059D6">
    <w:name w:val="5ACA6CF8A2A04576B13B885104C059D6"/>
  </w:style>
  <w:style w:type="paragraph" w:customStyle="1" w:styleId="B4994461290643648D316B7837C59BD5">
    <w:name w:val="B4994461290643648D316B7837C59BD5"/>
  </w:style>
  <w:style w:type="paragraph" w:customStyle="1" w:styleId="8665FA4B50534FC1B51AAD26B7EA4871">
    <w:name w:val="8665FA4B50534FC1B51AAD26B7EA4871"/>
  </w:style>
  <w:style w:type="paragraph" w:customStyle="1" w:styleId="0FE7CD18CA6B4955903D1EE30FAA2C30">
    <w:name w:val="0FE7CD18CA6B4955903D1EE30FAA2C30"/>
    <w:rsid w:val="00EE6A8E"/>
  </w:style>
  <w:style w:type="paragraph" w:customStyle="1" w:styleId="E593D89B9602467ABD19790C793105A0">
    <w:name w:val="E593D89B9602467ABD19790C793105A0"/>
    <w:rsid w:val="00EE6A8E"/>
  </w:style>
  <w:style w:type="paragraph" w:customStyle="1" w:styleId="3D04AA6C31554D6B819F3897FA486787">
    <w:name w:val="3D04AA6C31554D6B819F3897FA486787"/>
    <w:rsid w:val="00EE6A8E"/>
  </w:style>
  <w:style w:type="paragraph" w:customStyle="1" w:styleId="76D2B1CD4C7745439B7889E1AEC8C592">
    <w:name w:val="76D2B1CD4C7745439B7889E1AEC8C592"/>
    <w:rsid w:val="00EE6A8E"/>
  </w:style>
  <w:style w:type="paragraph" w:customStyle="1" w:styleId="2EB760EC42814A279D6E453005EC15BE">
    <w:name w:val="2EB760EC42814A279D6E453005EC15BE"/>
    <w:rsid w:val="00EE6A8E"/>
  </w:style>
  <w:style w:type="paragraph" w:customStyle="1" w:styleId="96848310A99B4AEA99EC3B1CB53B4BB3">
    <w:name w:val="96848310A99B4AEA99EC3B1CB53B4BB3"/>
    <w:rsid w:val="00EE6A8E"/>
  </w:style>
  <w:style w:type="paragraph" w:customStyle="1" w:styleId="2939A5ECFF4A4DAAA7BFF30CE8BE338F">
    <w:name w:val="2939A5ECFF4A4DAAA7BFF30CE8BE338F"/>
    <w:rsid w:val="00EE6A8E"/>
  </w:style>
  <w:style w:type="paragraph" w:customStyle="1" w:styleId="663FC8F5BD734F44B7C4FA96DC75AEAF">
    <w:name w:val="663FC8F5BD734F44B7C4FA96DC75AEAF"/>
    <w:rsid w:val="00EE6A8E"/>
  </w:style>
  <w:style w:type="paragraph" w:customStyle="1" w:styleId="E48E7011D9D14A49A8A6D7D4879A0E40">
    <w:name w:val="E48E7011D9D14A49A8A6D7D4879A0E40"/>
    <w:rsid w:val="00EE6A8E"/>
  </w:style>
  <w:style w:type="paragraph" w:customStyle="1" w:styleId="CED2A24649DF4B84B16BEACF70BE07F4">
    <w:name w:val="CED2A24649DF4B84B16BEACF70BE07F4"/>
    <w:rsid w:val="00EE6A8E"/>
  </w:style>
  <w:style w:type="paragraph" w:customStyle="1" w:styleId="BD2312E811CD4D7391F665FD1160365B">
    <w:name w:val="BD2312E811CD4D7391F665FD1160365B"/>
    <w:rsid w:val="00EE6A8E"/>
  </w:style>
  <w:style w:type="paragraph" w:customStyle="1" w:styleId="5594EB6F76A045FB8685A553D24EAB7B">
    <w:name w:val="5594EB6F76A045FB8685A553D24EAB7B"/>
    <w:rsid w:val="00EE6A8E"/>
  </w:style>
  <w:style w:type="paragraph" w:customStyle="1" w:styleId="744A7BA5225C4E83A7ACB822BFF042A0">
    <w:name w:val="744A7BA5225C4E83A7ACB822BFF042A0"/>
    <w:rsid w:val="00EE6A8E"/>
  </w:style>
  <w:style w:type="paragraph" w:customStyle="1" w:styleId="9D18508F7D704D4EB6192BE219CFD6B7">
    <w:name w:val="9D18508F7D704D4EB6192BE219CFD6B7"/>
    <w:rsid w:val="00EE6A8E"/>
  </w:style>
  <w:style w:type="paragraph" w:customStyle="1" w:styleId="B2F3525D0079492AAB536001FB75E321">
    <w:name w:val="B2F3525D0079492AAB536001FB75E321"/>
    <w:rsid w:val="00EE6A8E"/>
  </w:style>
  <w:style w:type="paragraph" w:customStyle="1" w:styleId="FDCAE26D13174D388A9F51632DC6C588">
    <w:name w:val="FDCAE26D13174D388A9F51632DC6C588"/>
    <w:rsid w:val="00EE6A8E"/>
  </w:style>
  <w:style w:type="paragraph" w:customStyle="1" w:styleId="D8E87D4171BE43859A54392D83537BAD">
    <w:name w:val="D8E87D4171BE43859A54392D83537BAD"/>
    <w:rsid w:val="00EE6A8E"/>
  </w:style>
  <w:style w:type="paragraph" w:customStyle="1" w:styleId="64D3280019CF4FBDA99985C6C0E3BA68">
    <w:name w:val="64D3280019CF4FBDA99985C6C0E3BA68"/>
    <w:rsid w:val="00EE6A8E"/>
  </w:style>
  <w:style w:type="paragraph" w:customStyle="1" w:styleId="79D566AC2AF14336AEBA5CE2D5B5A47C">
    <w:name w:val="79D566AC2AF14336AEBA5CE2D5B5A47C"/>
    <w:rsid w:val="00EE6A8E"/>
  </w:style>
  <w:style w:type="paragraph" w:customStyle="1" w:styleId="C15662D745314A7A9C259180C2E26F5F">
    <w:name w:val="C15662D745314A7A9C259180C2E26F5F"/>
    <w:rsid w:val="00EE6A8E"/>
  </w:style>
  <w:style w:type="paragraph" w:customStyle="1" w:styleId="F5BFC90920E44F2FBF8C5F8CF09CABB4">
    <w:name w:val="F5BFC90920E44F2FBF8C5F8CF09CABB4"/>
    <w:rsid w:val="00EE6A8E"/>
  </w:style>
  <w:style w:type="paragraph" w:customStyle="1" w:styleId="4833EEA44B234BA382645791E9767763">
    <w:name w:val="4833EEA44B234BA382645791E9767763"/>
    <w:rsid w:val="00EE6A8E"/>
  </w:style>
  <w:style w:type="paragraph" w:customStyle="1" w:styleId="C4143495EF5947D6ABFFB389A5F2FB90">
    <w:name w:val="C4143495EF5947D6ABFFB389A5F2FB90"/>
    <w:rsid w:val="00EE6A8E"/>
  </w:style>
  <w:style w:type="paragraph" w:customStyle="1" w:styleId="FE8679EBCD354E3C9217F359BE202BCC">
    <w:name w:val="FE8679EBCD354E3C9217F359BE202BCC"/>
    <w:rsid w:val="00EE6A8E"/>
  </w:style>
  <w:style w:type="paragraph" w:customStyle="1" w:styleId="696B51CD4B39481F8218606222FC7427">
    <w:name w:val="696B51CD4B39481F8218606222FC7427"/>
    <w:rsid w:val="00EE6A8E"/>
  </w:style>
  <w:style w:type="paragraph" w:customStyle="1" w:styleId="C68354A0C7624A7F9F6834273CF68336">
    <w:name w:val="C68354A0C7624A7F9F6834273CF68336"/>
    <w:rsid w:val="00EE6A8E"/>
  </w:style>
  <w:style w:type="paragraph" w:customStyle="1" w:styleId="EE899358A7EB4C47A0AF6C05476025AE">
    <w:name w:val="EE899358A7EB4C47A0AF6C05476025AE"/>
    <w:rsid w:val="00EE6A8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Glow Edge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</Template>
  <TotalTime>6</TotalTime>
  <Pages>1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2026-05-26T13:32:00Z</dcterms:created>
  <dcterms:modified xsi:type="dcterms:W3CDTF">2026-09-02T09:57:00Z</dcterms:modified>
  <cp:category/>
</cp:coreProperties>
</file>